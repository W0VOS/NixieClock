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000000" w:themeColor="text1"/>
        </w:rPr>
        <w:id w:val="528917822"/>
        <w:docPartObj>
          <w:docPartGallery w:val="Cover Pages"/>
          <w:docPartUnique/>
        </w:docPartObj>
      </w:sdtPr>
      <w:sdtEndPr/>
      <w:sdtContent>
        <w:p w:rsidR="00327B8D" w:rsidRPr="004D3C8D" w:rsidRDefault="00D22F44">
          <w:pPr>
            <w:rPr>
              <w:color w:val="000000" w:themeColor="text1"/>
            </w:rPr>
          </w:pPr>
          <w:r w:rsidRPr="004D3C8D">
            <w:rPr>
              <w:noProof/>
              <w:color w:val="000000" w:themeColor="text1"/>
              <w:lang w:val="en-US" w:eastAsia="en-US"/>
            </w:rPr>
            <w:drawing>
              <wp:anchor distT="0" distB="0" distL="114300" distR="114300" simplePos="0" relativeHeight="251719680" behindDoc="0" locked="0" layoutInCell="1" allowOverlap="1" wp14:anchorId="24C2F3FA" wp14:editId="66167C3C">
                <wp:simplePos x="0" y="0"/>
                <wp:positionH relativeFrom="column">
                  <wp:posOffset>278039</wp:posOffset>
                </wp:positionH>
                <wp:positionV relativeFrom="paragraph">
                  <wp:posOffset>478790</wp:posOffset>
                </wp:positionV>
                <wp:extent cx="2865755" cy="1791335"/>
                <wp:effectExtent l="0" t="0" r="0" b="0"/>
                <wp:wrapSquare wrapText="bothSides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ketch_cleaned_alpha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5755" cy="179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D4DC3"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22C9631" wp14:editId="638AB5EF">
                    <wp:simplePos x="0" y="0"/>
                    <wp:positionH relativeFrom="page">
                      <wp:posOffset>625577</wp:posOffset>
                    </wp:positionH>
                    <wp:positionV relativeFrom="page">
                      <wp:posOffset>1824584</wp:posOffset>
                    </wp:positionV>
                    <wp:extent cx="5753100" cy="525780"/>
                    <wp:effectExtent l="0" t="0" r="10160" b="6350"/>
                    <wp:wrapSquare wrapText="bothSides"/>
                    <wp:docPr id="113" name="Текстовое поле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27B8D" w:rsidRPr="000C3712" w:rsidRDefault="00B4772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1A0C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="HooptieScript-Italic" w:hAnsi="HooptieScript-Italic"/>
                                      <w:sz w:val="56"/>
                                      <w:szCs w:val="56"/>
                                      <w:lang w:val="en-US"/>
                                    </w:rPr>
                                    <w:alias w:val="Название"/>
                                    <w:tag w:val=""/>
                                    <w:id w:val="42499737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CD4DC3" w:rsidRPr="00FB1939">
                                      <w:rPr>
                                        <w:rFonts w:ascii="HooptieScript-Italic" w:hAnsi="HooptieScript-Italic"/>
                                        <w:sz w:val="56"/>
                                        <w:szCs w:val="56"/>
                                        <w:lang w:val="en-US"/>
                                      </w:rPr>
                                      <w:t>Divergence Meter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00000" w:themeColor="text1"/>
                                    <w:sz w:val="28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98997262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7B8D" w:rsidRPr="000C3712" w:rsidRDefault="0011618F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000000" w:themeColor="text1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FB1939"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 xml:space="preserve">Nixie </w:t>
                                    </w:r>
                                    <w:r w:rsidR="00E54311"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 xml:space="preserve">Tubes </w:t>
                                    </w:r>
                                    <w:r w:rsidRPr="00FB1939"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>Clock</w:t>
                                    </w:r>
                                    <w:r w:rsidR="00FB1939" w:rsidRPr="00FB1939">
                                      <w:rPr>
                                        <w:smallCaps/>
                                        <w:color w:val="000000" w:themeColor="text1"/>
                                        <w:sz w:val="28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22C9631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13" o:spid="_x0000_s1026" type="#_x0000_t202" style="position:absolute;left:0;text-align:left;margin-left:49.25pt;margin-top:143.65pt;width:453pt;height:41.4pt;z-index:251660288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" filled="f" stroked="f" strokeweight=".5pt">
                    <v:textbox inset="0,0,0,0">
                      <w:txbxContent>
                        <w:p w:rsidR="00327B8D" w:rsidRPr="000C3712" w:rsidRDefault="00B47722">
                          <w:pPr>
                            <w:pStyle w:val="NoSpacing"/>
                            <w:jc w:val="right"/>
                            <w:rPr>
                              <w:caps/>
                              <w:color w:val="261A0C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="HooptieScript-Italic" w:hAnsi="HooptieScript-Italic"/>
                                <w:sz w:val="56"/>
                                <w:szCs w:val="56"/>
                                <w:lang w:val="en-US"/>
                              </w:rPr>
                              <w:alias w:val="Название"/>
                              <w:tag w:val=""/>
                              <w:id w:val="42499737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CD4DC3" w:rsidRPr="00FB1939">
                                <w:rPr>
                                  <w:rFonts w:ascii="HooptieScript-Italic" w:hAnsi="HooptieScript-Italic"/>
                                  <w:sz w:val="56"/>
                                  <w:szCs w:val="56"/>
                                  <w:lang w:val="en-US"/>
                                </w:rPr>
                                <w:t>Divergence Meter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00000" w:themeColor="text1"/>
                              <w:sz w:val="28"/>
                              <w:szCs w:val="36"/>
                            </w:rPr>
                            <w:alias w:val="Подзаголовок"/>
                            <w:tag w:val=""/>
                            <w:id w:val="198997262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27B8D" w:rsidRPr="000C3712" w:rsidRDefault="0011618F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000000" w:themeColor="text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FB1939"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 xml:space="preserve">Nixie </w:t>
                              </w:r>
                              <w:r w:rsidR="00E54311"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 xml:space="preserve">Tubes </w:t>
                              </w:r>
                              <w:r w:rsidRPr="00FB1939"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>Clock</w:t>
                              </w:r>
                              <w:r w:rsidR="00FB1939" w:rsidRPr="00FB1939">
                                <w:rPr>
                                  <w:smallCaps/>
                                  <w:color w:val="000000" w:themeColor="text1"/>
                                  <w:sz w:val="28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27B8D" w:rsidRPr="004D3C8D" w:rsidRDefault="00327B8D">
          <w:pPr>
            <w:rPr>
              <w:color w:val="000000" w:themeColor="text1"/>
            </w:rPr>
          </w:pPr>
          <w:r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B18F51" wp14:editId="65D41820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566420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4460240</wp:posOffset>
                        </wp:positionV>
                      </mc:Fallback>
                    </mc:AlternateContent>
                    <wp:extent cx="5753100" cy="592455"/>
                    <wp:effectExtent l="0" t="0" r="6350" b="0"/>
                    <wp:wrapSquare wrapText="bothSides"/>
                    <wp:docPr id="112" name="Текстовое поле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925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-4954228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27B8D" w:rsidRPr="00E36375" w:rsidRDefault="00CD4DC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Oper</w:t>
                                    </w:r>
                                    <w:r w:rsidR="00936A28"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a</w:t>
                                    </w:r>
                                    <w:r w:rsidRPr="00E36375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ting instruction</w:t>
                                    </w:r>
                                  </w:p>
                                </w:sdtContent>
                              </w:sdt>
                              <w:p w:rsidR="00327B8D" w:rsidRDefault="00B4772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alias w:val="Организация"/>
                                    <w:tag w:val=""/>
                                    <w:id w:val="170027675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D4DC3" w:rsidRPr="00E36375">
                                      <w:rPr>
                                        <w:caps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w:t>2036</w:t>
                                    </w:r>
                                  </w:sdtContent>
                                </w:sdt>
                              </w:p>
                              <w:p w:rsidR="00327B8D" w:rsidRPr="00E36375" w:rsidRDefault="00B4772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alias w:val="Адрес"/>
                                    <w:tag w:val=""/>
                                    <w:id w:val="-663779484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D4DC3" w:rsidRPr="00E36375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Release 1.</w:t>
                                    </w:r>
                                    <w:r w:rsidR="00D22F44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>5</w:t>
                                    </w:r>
                                    <w:r w:rsidR="00CD4DC3" w:rsidRPr="00E36375">
                                      <w:rPr>
                                        <w:color w:val="000000" w:themeColor="text1"/>
                                        <w:sz w:val="16"/>
                                        <w:szCs w:val="16"/>
                                        <w:lang w:val="en-US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  <w:r w:rsidR="00327B8D" w:rsidRPr="00E36375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B18F51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12" o:spid="_x0000_s1027" type="#_x0000_t202" style="position:absolute;left:0;text-align:left;margin-left:0;margin-top:0;width:453pt;height:46.65pt;z-index:251661312;visibility:visible;mso-wrap-style:square;mso-width-percent:734;mso-height-percent:0;mso-left-percent:150;mso-top-percent:837;mso-wrap-distance-left:9pt;mso-wrap-distance-top:0;mso-wrap-distance-right:9pt;mso-wrap-distance-bottom:0;mso-position-horizontal-relative:page;mso-position-vertical-relative:page;mso-width-percent:734;mso-height-percent: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-4954228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27B8D" w:rsidRPr="00E36375" w:rsidRDefault="00CD4DC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Oper</w:t>
                              </w:r>
                              <w:r w:rsidR="00936A28"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a</w:t>
                              </w:r>
                              <w:r w:rsidRPr="00E36375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ting instruction</w:t>
                              </w:r>
                            </w:p>
                          </w:sdtContent>
                        </w:sdt>
                        <w:p w:rsidR="00327B8D" w:rsidRDefault="00402601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alias w:val="Организация"/>
                              <w:tag w:val=""/>
                              <w:id w:val="170027675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D4DC3" w:rsidRPr="00E36375">
                                <w:rPr>
                                  <w:cap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2036</w:t>
                              </w:r>
                            </w:sdtContent>
                          </w:sdt>
                        </w:p>
                        <w:p w:rsidR="00327B8D" w:rsidRPr="00E36375" w:rsidRDefault="00402601">
                          <w:pPr>
                            <w:pStyle w:val="NoSpacing"/>
                            <w:jc w:val="right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alias w:val="Адрес"/>
                              <w:tag w:val=""/>
                              <w:id w:val="-663779484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D4DC3" w:rsidRPr="00E36375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Release 1.</w:t>
                              </w:r>
                              <w:r w:rsidR="00D22F44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  <w:r w:rsidR="00CD4DC3" w:rsidRPr="00E36375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</w:sdtContent>
                          </w:sdt>
                          <w:r w:rsidR="00327B8D" w:rsidRPr="00E36375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4AE6DA7" wp14:editId="02B153F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566420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484505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Текстовое поле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roadway" w:hAnsi="Broadway"/>
                                    <w:caps/>
                                    <w:color w:val="261A0C" w:themeColor="text2" w:themeShade="BF"/>
                                    <w:sz w:val="40"/>
                                    <w:szCs w:val="40"/>
                                  </w:rPr>
                                  <w:alias w:val="Дата публикации"/>
                                  <w:tag w:val=""/>
                                  <w:id w:val="1882819610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 г.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27B8D" w:rsidRDefault="00327B8D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1A0C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CD4DC3">
                                      <w:rPr>
                                        <w:rFonts w:ascii="Broadway" w:hAnsi="Broadway"/>
                                        <w:caps/>
                                        <w:color w:val="261A0C" w:themeColor="text2" w:themeShade="BF"/>
                                        <w:sz w:val="40"/>
                                        <w:szCs w:val="40"/>
                                        <w:lang w:val="en-US"/>
                                      </w:rPr>
                                      <w:t>Gra &amp; AFCH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4AE6DA7" id="Текстовое поле 111" o:spid="_x0000_s1028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BP9AdmmgIAAHEFAAAOAAAAAAAAAAAAAAAAAC4CAABkcnMvZTJv&#10;RG9jLnhtbFBLAQItABQABgAIAAAAIQDbjZx23gAAAAUBAAAPAAAAAAAAAAAAAAAAAPQEAABkcnMv&#10;ZG93bnJldi54bWxQSwUGAAAAAAQABADzAAAA/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roadway" w:hAnsi="Broadway"/>
                              <w:caps/>
                              <w:color w:val="261A0C" w:themeColor="text2" w:themeShade="BF"/>
                              <w:sz w:val="40"/>
                              <w:szCs w:val="40"/>
                            </w:rPr>
                            <w:alias w:val="Дата публикации"/>
                            <w:tag w:val=""/>
                            <w:id w:val="1882819610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 г.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27B8D" w:rsidRDefault="00327B8D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1A0C" w:themeColor="text2" w:themeShade="BF"/>
                                  <w:sz w:val="40"/>
                                  <w:szCs w:val="40"/>
                                </w:rPr>
                              </w:pPr>
                              <w:r w:rsidRPr="00CD4DC3">
                                <w:rPr>
                                  <w:rFonts w:ascii="Broadway" w:hAnsi="Broadway"/>
                                  <w:caps/>
                                  <w:color w:val="261A0C" w:themeColor="text2" w:themeShade="BF"/>
                                  <w:sz w:val="40"/>
                                  <w:szCs w:val="40"/>
                                  <w:lang w:val="en-US"/>
                                </w:rPr>
                                <w:t>Gra &amp; AFCH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D3C8D">
            <w:rPr>
              <w:noProof/>
              <w:color w:val="000000" w:themeColor="text1"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7EF22B0" wp14:editId="5C12B2B9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169545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Группа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Прямоугольник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Прямоугольник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D8D12D" id="Группа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YNE+U2IDAAAUCwAA&#10;DgAAAAAAAAAAAAAAAAAuAgAAZHJzL2Uyb0RvYy54bWxQSwECLQAUAAYACAAAACEAvdF3w9oAAAAF&#10;AQAADwAAAAAAAAAAAAAAAAC8BQAAZHJzL2Rvd25yZXYueG1sUEsFBgAAAAAEAAQA8wAAAMMGAAAA&#10;AA==&#10;">
                    <v:rect id="Прямоугольник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bc77c [3205]" stroked="f" strokeweight="1pt"/>
                    <v:rect id="Прямоугольник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bed4c4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D3C8D">
            <w:rPr>
              <w:color w:val="000000" w:themeColor="text1"/>
            </w:rPr>
            <w:br w:type="page"/>
          </w:r>
        </w:p>
      </w:sdtContent>
    </w:sdt>
    <w:p w:rsidR="0084672B" w:rsidRPr="00DF5CEB" w:rsidRDefault="00936A28" w:rsidP="00A1205A">
      <w:pPr>
        <w:spacing w:line="360" w:lineRule="auto"/>
        <w:ind w:right="-142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rStyle w:val="a3"/>
          <w:b/>
          <w:color w:val="000000" w:themeColor="text1"/>
          <w:sz w:val="14"/>
          <w:szCs w:val="16"/>
        </w:rPr>
        <w:lastRenderedPageBreak/>
        <w:t>GENERAL GUIDE</w:t>
      </w:r>
    </w:p>
    <w:p w:rsidR="00AA57F5" w:rsidRPr="00DF5CEB" w:rsidRDefault="00AA57F5" w:rsidP="00910702">
      <w:pPr>
        <w:pStyle w:val="ListParagraph"/>
        <w:numPr>
          <w:ilvl w:val="0"/>
          <w:numId w:val="1"/>
        </w:numPr>
        <w:ind w:left="288" w:right="-144" w:hanging="288"/>
        <w:contextualSpacing w:val="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“Mode” to change from mode to mode. Each mode is explained in detail on the following pages.</w:t>
      </w:r>
    </w:p>
    <w:p w:rsidR="00936A28" w:rsidRPr="00DF5CEB" w:rsidRDefault="00936A28" w:rsidP="00A1205A">
      <w:pPr>
        <w:ind w:left="-851" w:right="-142"/>
        <w:jc w:val="both"/>
        <w:rPr>
          <w:color w:val="000000" w:themeColor="text1"/>
          <w:sz w:val="12"/>
          <w:szCs w:val="14"/>
          <w:lang w:val="en-US"/>
        </w:rPr>
      </w:pPr>
    </w:p>
    <w:p w:rsidR="00910702" w:rsidRPr="00DF5CEB" w:rsidRDefault="00E12CA2" w:rsidP="00A1205A">
      <w:pPr>
        <w:spacing w:line="360" w:lineRule="auto"/>
        <w:ind w:left="-851" w:right="-142" w:firstLine="851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noProof/>
          <w:color w:val="000000" w:themeColor="text1"/>
          <w:sz w:val="14"/>
          <w:szCs w:val="16"/>
          <w:lang w:val="en-US" w:eastAsia="en-US"/>
        </w:rPr>
        <w:drawing>
          <wp:anchor distT="0" distB="0" distL="114300" distR="114300" simplePos="0" relativeHeight="251711488" behindDoc="1" locked="0" layoutInCell="1" allowOverlap="1" wp14:anchorId="12380B70" wp14:editId="0B1B952B">
            <wp:simplePos x="0" y="0"/>
            <wp:positionH relativeFrom="page">
              <wp:align>center</wp:align>
            </wp:positionH>
            <wp:positionV relativeFrom="page">
              <wp:posOffset>594360</wp:posOffset>
            </wp:positionV>
            <wp:extent cx="2267585" cy="572135"/>
            <wp:effectExtent l="0" t="0" r="0" b="0"/>
            <wp:wrapTight wrapText="bothSides">
              <wp:wrapPolygon edited="0">
                <wp:start x="0" y="0"/>
                <wp:lineTo x="0" y="20857"/>
                <wp:lineTo x="21412" y="20857"/>
                <wp:lineTo x="2141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chart_mainMenu.em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09" cy="572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D4B" w:rsidRPr="00DF5CEB" w:rsidRDefault="00936A28" w:rsidP="00A1205A">
      <w:pPr>
        <w:spacing w:line="360" w:lineRule="auto"/>
        <w:ind w:left="-851" w:right="-142" w:firstLine="851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t>TIMEKEEPING MODE</w:t>
      </w:r>
    </w:p>
    <w:p w:rsidR="00936A28" w:rsidRPr="00DF5CEB" w:rsidRDefault="00936A28" w:rsidP="00A1205A">
      <w:pPr>
        <w:spacing w:line="360" w:lineRule="auto"/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set the digital time</w:t>
      </w:r>
    </w:p>
    <w:p w:rsidR="00936A28" w:rsidRPr="00DF5CEB" w:rsidRDefault="008821FE" w:rsidP="00A1205A">
      <w:pPr>
        <w:pStyle w:val="ListParagraph"/>
        <w:numPr>
          <w:ilvl w:val="0"/>
          <w:numId w:val="2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the Timekeeping Mode until the hours digits start to flash. The hours flash because they </w:t>
      </w:r>
      <w:r w:rsidRPr="00DF5CEB">
        <w:rPr>
          <w:i/>
          <w:color w:val="000000" w:themeColor="text1"/>
          <w:sz w:val="12"/>
          <w:szCs w:val="14"/>
          <w:lang w:val="en-US"/>
        </w:rPr>
        <w:t>are selected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8821FE" w:rsidRPr="00DF5CEB" w:rsidRDefault="00A11EA1" w:rsidP="00A1205A">
      <w:pPr>
        <w:pStyle w:val="ListParagraph"/>
        <w:numPr>
          <w:ilvl w:val="0"/>
          <w:numId w:val="2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2512" behindDoc="1" locked="0" layoutInCell="1" allowOverlap="1" wp14:anchorId="76F396EF" wp14:editId="79F246EE">
            <wp:simplePos x="0" y="0"/>
            <wp:positionH relativeFrom="margin">
              <wp:posOffset>648449</wp:posOffset>
            </wp:positionH>
            <wp:positionV relativeFrom="paragraph">
              <wp:posOffset>99937</wp:posOffset>
            </wp:positionV>
            <wp:extent cx="1856105" cy="584835"/>
            <wp:effectExtent l="0" t="0" r="0" b="571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lowchart_TimeKeepingMode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1FE" w:rsidRPr="00DF5CEB">
        <w:rPr>
          <w:color w:val="000000" w:themeColor="text1"/>
          <w:sz w:val="12"/>
          <w:szCs w:val="14"/>
          <w:lang w:val="en-US"/>
        </w:rPr>
        <w:t>Press “Mode” to change the selection in the following sequence:</w:t>
      </w:r>
      <w:r w:rsidR="0047735B" w:rsidRPr="00DF5CEB">
        <w:rPr>
          <w:noProof/>
          <w:color w:val="000000" w:themeColor="text1"/>
          <w:sz w:val="12"/>
          <w:szCs w:val="14"/>
          <w:lang w:val="en-US"/>
        </w:rPr>
        <w:t xml:space="preserve"> </w:t>
      </w:r>
    </w:p>
    <w:p w:rsidR="008821FE" w:rsidRPr="00DF5CEB" w:rsidRDefault="00B91257" w:rsidP="000752F0">
      <w:pPr>
        <w:pStyle w:val="ListParagraph"/>
        <w:numPr>
          <w:ilvl w:val="0"/>
          <w:numId w:val="4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Once you reach the Timekeeping display, you have to hold down “Mode” again to display flashing hours.</w:t>
      </w:r>
    </w:p>
    <w:p w:rsidR="00B91257" w:rsidRPr="00DF5CEB" w:rsidRDefault="00B91257" w:rsidP="000752F0">
      <w:pPr>
        <w:pStyle w:val="ListParagraph"/>
        <w:numPr>
          <w:ilvl w:val="0"/>
          <w:numId w:val="4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While the digits are selected (flashing), hold down “Mode”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 without saving.</w:t>
      </w:r>
    </w:p>
    <w:p w:rsidR="00B91257" w:rsidRPr="00DF5CEB" w:rsidRDefault="00B91257" w:rsidP="00A1205A">
      <w:pPr>
        <w:pStyle w:val="ListParagraph"/>
        <w:numPr>
          <w:ilvl w:val="0"/>
          <w:numId w:val="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While any digits are selected, press “Up” to increase the number, or “Down” to decrease the number. Holding down “Up” or “Down” changes the current selection at high speed.</w:t>
      </w:r>
    </w:p>
    <w:p w:rsidR="00833151" w:rsidRPr="00DF5CEB" w:rsidRDefault="005C20A3" w:rsidP="00A1205A">
      <w:pPr>
        <w:pStyle w:val="ListParagraph"/>
        <w:numPr>
          <w:ilvl w:val="0"/>
          <w:numId w:val="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After you set the time, press “Mode” to select the Timekeeping Mode.</w:t>
      </w:r>
    </w:p>
    <w:p w:rsidR="005C20A3" w:rsidRPr="00DF5CEB" w:rsidRDefault="005C20A3" w:rsidP="000752F0">
      <w:pPr>
        <w:pStyle w:val="ListParagraph"/>
        <w:numPr>
          <w:ilvl w:val="0"/>
          <w:numId w:val="5"/>
        </w:numPr>
        <w:spacing w:after="240"/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If you do not operate any button for a few minutes while selection is flashing, the flashing stops and the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goes back to the Timekeeping Mode automatically.</w:t>
      </w:r>
    </w:p>
    <w:p w:rsidR="005C20A3" w:rsidRPr="00DF5CEB" w:rsidRDefault="003521C6" w:rsidP="00A1205A">
      <w:pPr>
        <w:pStyle w:val="a2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DATE MODE</w:t>
      </w:r>
    </w:p>
    <w:p w:rsidR="003521C6" w:rsidRPr="00DF5CEB" w:rsidRDefault="003521C6" w:rsidP="00A1205A">
      <w:pPr>
        <w:spacing w:line="360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set the date</w:t>
      </w:r>
    </w:p>
    <w:p w:rsidR="00054BDA" w:rsidRPr="00054BDA" w:rsidRDefault="003521C6" w:rsidP="00054BD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the Date Mode until the </w:t>
      </w:r>
      <w:r w:rsidR="00054BDA">
        <w:rPr>
          <w:color w:val="000000" w:themeColor="text1"/>
          <w:sz w:val="12"/>
          <w:szCs w:val="14"/>
          <w:lang w:val="en-US"/>
        </w:rPr>
        <w:t>all</w:t>
      </w:r>
      <w:r w:rsidRPr="00DF5CEB">
        <w:rPr>
          <w:color w:val="000000" w:themeColor="text1"/>
          <w:sz w:val="12"/>
          <w:szCs w:val="14"/>
          <w:lang w:val="en-US"/>
        </w:rPr>
        <w:t xml:space="preserve"> digits start to flas</w:t>
      </w:r>
      <w:r w:rsidR="00C86C00" w:rsidRPr="00DF5CEB">
        <w:rPr>
          <w:color w:val="000000" w:themeColor="text1"/>
          <w:sz w:val="12"/>
          <w:szCs w:val="14"/>
          <w:lang w:val="en-US"/>
        </w:rPr>
        <w:t xml:space="preserve">h. </w:t>
      </w:r>
    </w:p>
    <w:p w:rsidR="003521C6" w:rsidRPr="00DF5CEB" w:rsidRDefault="00DF5CEB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3536" behindDoc="0" locked="0" layoutInCell="1" allowOverlap="1" wp14:anchorId="5E981F41" wp14:editId="0CF3F821">
            <wp:simplePos x="0" y="0"/>
            <wp:positionH relativeFrom="column">
              <wp:posOffset>838200</wp:posOffset>
            </wp:positionH>
            <wp:positionV relativeFrom="paragraph">
              <wp:posOffset>94615</wp:posOffset>
            </wp:positionV>
            <wp:extent cx="1634490" cy="506095"/>
            <wp:effectExtent l="0" t="0" r="3810" b="825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eMode.em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21C6" w:rsidRPr="00DF5CEB">
        <w:rPr>
          <w:color w:val="000000" w:themeColor="text1"/>
          <w:sz w:val="12"/>
          <w:szCs w:val="14"/>
          <w:lang w:val="en-US"/>
        </w:rPr>
        <w:t>Press “Mode” to change selection</w:t>
      </w:r>
      <w:r w:rsidR="00D77380" w:rsidRPr="00DF5CEB">
        <w:rPr>
          <w:color w:val="000000" w:themeColor="text1"/>
          <w:sz w:val="12"/>
          <w:szCs w:val="14"/>
          <w:lang w:val="en-US"/>
        </w:rPr>
        <w:t xml:space="preserve"> in following sequence:</w:t>
      </w:r>
    </w:p>
    <w:p w:rsidR="00C86C00" w:rsidRPr="00DF5CEB" w:rsidRDefault="00C86C00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While the digits are selected (flashing), hold down “Mode”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 without saving.</w:t>
      </w:r>
    </w:p>
    <w:p w:rsidR="00054BDA" w:rsidRDefault="00054BDA" w:rsidP="003B08D3">
      <w:pPr>
        <w:pStyle w:val="ListParagraph"/>
        <w:numPr>
          <w:ilvl w:val="0"/>
          <w:numId w:val="7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 xml:space="preserve">Press “UP” or “Down” button to </w:t>
      </w:r>
      <w:r w:rsidR="003B08D3" w:rsidRPr="003B08D3">
        <w:rPr>
          <w:color w:val="000000" w:themeColor="text1"/>
          <w:sz w:val="12"/>
          <w:szCs w:val="14"/>
          <w:lang w:val="en-US"/>
        </w:rPr>
        <w:t xml:space="preserve">switch between </w:t>
      </w:r>
      <w:r>
        <w:rPr>
          <w:color w:val="000000" w:themeColor="text1"/>
          <w:sz w:val="12"/>
          <w:szCs w:val="14"/>
          <w:lang w:val="en-US"/>
        </w:rPr>
        <w:t>dd/mm (31/12/99)</w:t>
      </w:r>
      <w:r w:rsidR="003B08D3">
        <w:rPr>
          <w:color w:val="000000" w:themeColor="text1"/>
          <w:sz w:val="12"/>
          <w:szCs w:val="14"/>
          <w:lang w:val="en-US"/>
        </w:rPr>
        <w:t xml:space="preserve"> format</w:t>
      </w:r>
      <w:r>
        <w:rPr>
          <w:color w:val="000000" w:themeColor="text1"/>
          <w:sz w:val="12"/>
          <w:szCs w:val="14"/>
          <w:lang w:val="en-US"/>
        </w:rPr>
        <w:t xml:space="preserve"> </w:t>
      </w:r>
      <w:r w:rsidR="003B08D3">
        <w:rPr>
          <w:color w:val="000000" w:themeColor="text1"/>
          <w:sz w:val="12"/>
          <w:szCs w:val="14"/>
          <w:lang w:val="en-US"/>
        </w:rPr>
        <w:t>and</w:t>
      </w:r>
      <w:r>
        <w:rPr>
          <w:color w:val="000000" w:themeColor="text1"/>
          <w:sz w:val="12"/>
          <w:szCs w:val="14"/>
          <w:lang w:val="en-US"/>
        </w:rPr>
        <w:t xml:space="preserve"> mm/dd (12/31/99) </w:t>
      </w:r>
      <w:r w:rsidR="003B08D3">
        <w:rPr>
          <w:color w:val="000000" w:themeColor="text1"/>
          <w:sz w:val="12"/>
          <w:szCs w:val="14"/>
          <w:lang w:val="en-US"/>
        </w:rPr>
        <w:t>format</w:t>
      </w:r>
      <w:r>
        <w:rPr>
          <w:color w:val="000000" w:themeColor="text1"/>
          <w:sz w:val="12"/>
          <w:szCs w:val="14"/>
          <w:lang w:val="en-US"/>
        </w:rPr>
        <w:t>.</w:t>
      </w:r>
    </w:p>
    <w:p w:rsidR="00533DDE" w:rsidRPr="00DF5CEB" w:rsidRDefault="00533DDE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While any digits are selected, press “Up” to increase the number, or “Down” to decrease the number. Holding down “Up” or “Down” changes the current selection at high speed.</w:t>
      </w:r>
    </w:p>
    <w:p w:rsidR="003521C6" w:rsidRPr="00DF5CEB" w:rsidRDefault="00533DDE" w:rsidP="00A1205A">
      <w:pPr>
        <w:pStyle w:val="ListParagraph"/>
        <w:numPr>
          <w:ilvl w:val="0"/>
          <w:numId w:val="7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After you set the date, press “Mode” to select the Date Mode.</w:t>
      </w:r>
    </w:p>
    <w:p w:rsidR="00533DDE" w:rsidRPr="00DF5CEB" w:rsidRDefault="00533DDE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lastRenderedPageBreak/>
        <w:t xml:space="preserve">If you do not operate ant button for a few minutes while a selection is flashing, the flashing stops and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goes back to the Date Mode automatically.</w:t>
      </w:r>
    </w:p>
    <w:p w:rsidR="00533DDE" w:rsidRPr="00DF5CEB" w:rsidRDefault="00C86C00" w:rsidP="00C06A35">
      <w:pPr>
        <w:pStyle w:val="ListParagraph"/>
        <w:numPr>
          <w:ilvl w:val="0"/>
          <w:numId w:val="5"/>
        </w:numPr>
        <w:ind w:left="284" w:right="-142" w:hanging="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The </w:t>
      </w:r>
      <w:r w:rsidR="00580E4B" w:rsidRPr="00DF5CEB">
        <w:rPr>
          <w:color w:val="000000" w:themeColor="text1"/>
          <w:sz w:val="12"/>
          <w:szCs w:val="14"/>
          <w:lang w:val="en-US"/>
        </w:rPr>
        <w:t>clock</w:t>
      </w:r>
      <w:r w:rsidRPr="00DF5CEB">
        <w:rPr>
          <w:color w:val="000000" w:themeColor="text1"/>
          <w:sz w:val="12"/>
          <w:szCs w:val="14"/>
          <w:lang w:val="en-US"/>
        </w:rPr>
        <w:t xml:space="preserve"> does make validation for correct date. So clock not to return to Date Mode if date is incorrect.</w:t>
      </w:r>
    </w:p>
    <w:p w:rsidR="00105D76" w:rsidRPr="00DF5CEB" w:rsidRDefault="00105D76" w:rsidP="00A1205A">
      <w:pPr>
        <w:pStyle w:val="ListParagraph"/>
        <w:ind w:left="284" w:right="-142"/>
        <w:jc w:val="both"/>
        <w:rPr>
          <w:color w:val="000000" w:themeColor="text1"/>
          <w:sz w:val="12"/>
          <w:szCs w:val="14"/>
          <w:lang w:val="en-US"/>
        </w:rPr>
      </w:pPr>
    </w:p>
    <w:p w:rsidR="00105D76" w:rsidRPr="00DF5CEB" w:rsidRDefault="00A02872" w:rsidP="00A1205A">
      <w:pPr>
        <w:pStyle w:val="a2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ALARM MODE</w:t>
      </w:r>
    </w:p>
    <w:p w:rsidR="00DA0B20" w:rsidRPr="00DF5CEB" w:rsidRDefault="00DA0B20" w:rsidP="00616F18">
      <w:pPr>
        <w:pStyle w:val="a2"/>
        <w:spacing w:after="240" w:line="240" w:lineRule="auto"/>
        <w:ind w:left="284" w:right="-142" w:firstLine="142"/>
        <w:jc w:val="both"/>
        <w:rPr>
          <w:color w:val="000000" w:themeColor="text1"/>
          <w:sz w:val="12"/>
          <w:szCs w:val="14"/>
        </w:rPr>
      </w:pPr>
      <w:r w:rsidRPr="00DF5CEB">
        <w:rPr>
          <w:color w:val="000000" w:themeColor="text1"/>
          <w:sz w:val="12"/>
          <w:szCs w:val="14"/>
        </w:rPr>
        <w:t>When the Daily Alarm Function is switched on, the alarm sounds at the preset time each day. Press any button to stop the alarm after it starts to sound.</w:t>
      </w:r>
    </w:p>
    <w:p w:rsidR="00A02872" w:rsidRPr="00DF5CEB" w:rsidRDefault="00A02872" w:rsidP="00A1205A">
      <w:pPr>
        <w:pStyle w:val="a2"/>
        <w:ind w:right="-142" w:firstLine="284"/>
        <w:jc w:val="left"/>
        <w:rPr>
          <w:b/>
          <w:color w:val="000000" w:themeColor="text1"/>
          <w:sz w:val="12"/>
          <w:szCs w:val="14"/>
        </w:rPr>
      </w:pPr>
      <w:r w:rsidRPr="00DF5CEB">
        <w:rPr>
          <w:b/>
          <w:color w:val="000000" w:themeColor="text1"/>
          <w:sz w:val="12"/>
          <w:szCs w:val="14"/>
        </w:rPr>
        <w:t>To set the alarm time</w:t>
      </w:r>
    </w:p>
    <w:p w:rsidR="00A02872" w:rsidRPr="00DF5CEB" w:rsidRDefault="00A02872" w:rsidP="00A1205A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“Mode” while in Alarm Mode until the hour digits start to flash. The hour digits flash because they are </w:t>
      </w:r>
      <w:r w:rsidRPr="00DF5CEB">
        <w:rPr>
          <w:i/>
          <w:color w:val="000000" w:themeColor="text1"/>
          <w:sz w:val="12"/>
          <w:szCs w:val="14"/>
          <w:lang w:val="en-US"/>
        </w:rPr>
        <w:t>selected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BD39EF" w:rsidRPr="00DF5CEB" w:rsidRDefault="00DF5CEB" w:rsidP="00A1205A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4560" behindDoc="0" locked="0" layoutInCell="1" allowOverlap="1" wp14:anchorId="3547F53A" wp14:editId="2497829F">
            <wp:simplePos x="0" y="0"/>
            <wp:positionH relativeFrom="column">
              <wp:posOffset>916168</wp:posOffset>
            </wp:positionH>
            <wp:positionV relativeFrom="paragraph">
              <wp:posOffset>116529</wp:posOffset>
            </wp:positionV>
            <wp:extent cx="1600200" cy="511810"/>
            <wp:effectExtent l="0" t="0" r="0" b="254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larm.em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9EF" w:rsidRPr="00DF5CEB">
        <w:rPr>
          <w:color w:val="000000" w:themeColor="text1"/>
          <w:sz w:val="12"/>
          <w:szCs w:val="14"/>
          <w:lang w:val="en-US"/>
        </w:rPr>
        <w:t xml:space="preserve">Press “Mode” to change selection in the following </w:t>
      </w:r>
      <w:r w:rsidR="00BD39EF" w:rsidRPr="00DF5CEB">
        <w:rPr>
          <w:i/>
          <w:color w:val="000000" w:themeColor="text1"/>
          <w:sz w:val="12"/>
          <w:szCs w:val="14"/>
          <w:lang w:val="en-US"/>
        </w:rPr>
        <w:t>sequence</w:t>
      </w:r>
      <w:r w:rsidR="00BD39EF" w:rsidRPr="00DF5CEB">
        <w:rPr>
          <w:color w:val="000000" w:themeColor="text1"/>
          <w:sz w:val="12"/>
          <w:szCs w:val="14"/>
          <w:lang w:val="en-US"/>
        </w:rPr>
        <w:t xml:space="preserve">. </w:t>
      </w:r>
    </w:p>
    <w:p w:rsidR="00BD39EF" w:rsidRPr="00DF5CEB" w:rsidRDefault="004D3C8D" w:rsidP="00DF5CEB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increase or decrease selected digits. Holding down buttons changes the selections at high speed.</w:t>
      </w:r>
    </w:p>
    <w:p w:rsidR="00DA0B20" w:rsidRPr="00DF5CEB" w:rsidRDefault="00DA0B20" w:rsidP="00DF5CEB">
      <w:pPr>
        <w:pStyle w:val="ListParagraph"/>
        <w:numPr>
          <w:ilvl w:val="0"/>
          <w:numId w:val="11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Daily alarm on/off mode is representing by upper separate dots, press “Up” or “Down” to enable or disable daily alarm.</w:t>
      </w:r>
    </w:p>
    <w:p w:rsidR="00DA0B20" w:rsidRPr="00DF5CEB" w:rsidRDefault="002858DC" w:rsidP="00DF5CEB">
      <w:pPr>
        <w:pStyle w:val="ListParagraph"/>
        <w:numPr>
          <w:ilvl w:val="0"/>
          <w:numId w:val="12"/>
        </w:numPr>
        <w:ind w:left="284" w:right="-142" w:hanging="142"/>
        <w:jc w:val="both"/>
        <w:rPr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Entering in A</w:t>
      </w:r>
      <w:r w:rsidR="00DA0B20" w:rsidRPr="00DF5CEB">
        <w:rPr>
          <w:i/>
          <w:color w:val="000000" w:themeColor="text1"/>
          <w:sz w:val="12"/>
          <w:szCs w:val="14"/>
          <w:lang w:val="en-US"/>
        </w:rPr>
        <w:t xml:space="preserve">larm </w:t>
      </w:r>
      <w:r w:rsidRPr="00DF5CEB">
        <w:rPr>
          <w:i/>
          <w:color w:val="000000" w:themeColor="text1"/>
          <w:sz w:val="12"/>
          <w:szCs w:val="14"/>
          <w:lang w:val="en-US"/>
        </w:rPr>
        <w:t>M</w:t>
      </w:r>
      <w:r w:rsidR="00DA0B20" w:rsidRPr="00DF5CEB">
        <w:rPr>
          <w:i/>
          <w:color w:val="000000" w:themeColor="text1"/>
          <w:sz w:val="12"/>
          <w:szCs w:val="14"/>
          <w:lang w:val="en-US"/>
        </w:rPr>
        <w:t>ode always switch daily alarm on.</w:t>
      </w:r>
    </w:p>
    <w:p w:rsidR="00DA0B20" w:rsidRPr="00DF5CEB" w:rsidRDefault="00DA0B20" w:rsidP="00616F18">
      <w:pPr>
        <w:pStyle w:val="ListParagraph"/>
        <w:numPr>
          <w:ilvl w:val="0"/>
          <w:numId w:val="12"/>
        </w:numPr>
        <w:ind w:left="284" w:right="-142" w:hanging="142"/>
        <w:jc w:val="both"/>
        <w:rPr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If you do not operate</w:t>
      </w:r>
      <w:r w:rsidR="002858DC" w:rsidRPr="00DF5CEB">
        <w:rPr>
          <w:i/>
          <w:color w:val="000000" w:themeColor="text1"/>
          <w:sz w:val="12"/>
          <w:szCs w:val="14"/>
          <w:lang w:val="en-US"/>
        </w:rPr>
        <w:t xml:space="preserve"> any buttons a few minutes while a selection is flashing, the flashing stops and the clock goes to the Timekeeping Mode.</w:t>
      </w:r>
    </w:p>
    <w:p w:rsidR="002858DC" w:rsidRPr="00DF5CEB" w:rsidRDefault="002858DC" w:rsidP="00A1205A">
      <w:pPr>
        <w:pStyle w:val="ListParagraph"/>
        <w:ind w:left="567" w:right="-142"/>
        <w:jc w:val="both"/>
        <w:rPr>
          <w:color w:val="000000" w:themeColor="text1"/>
          <w:sz w:val="12"/>
          <w:szCs w:val="14"/>
          <w:lang w:val="en-US"/>
        </w:rPr>
      </w:pPr>
    </w:p>
    <w:p w:rsidR="002858DC" w:rsidRPr="00DF5CEB" w:rsidRDefault="002858DC" w:rsidP="00616F18">
      <w:pPr>
        <w:pStyle w:val="ListParagraph"/>
        <w:ind w:left="567" w:right="-142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t>12/24 Hours Mode</w:t>
      </w:r>
    </w:p>
    <w:p w:rsidR="002858DC" w:rsidRPr="00DF5CEB" w:rsidRDefault="002858DC" w:rsidP="00AB3393">
      <w:pPr>
        <w:spacing w:line="276" w:lineRule="auto"/>
        <w:ind w:left="-850" w:right="-144" w:firstLine="850"/>
        <w:contextualSpacing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change 12/24 mode</w:t>
      </w:r>
    </w:p>
    <w:p w:rsidR="002858DC" w:rsidRPr="00DF5CEB" w:rsidRDefault="002858D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Enter in 12/24 mode settings, by holding down “Mode” button until 12 or 24 digits start to flash.</w:t>
      </w:r>
    </w:p>
    <w:p w:rsidR="002858DC" w:rsidRPr="00DF5CEB" w:rsidRDefault="002858D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switch between 12 and 24 modes.</w:t>
      </w:r>
    </w:p>
    <w:p w:rsidR="00D05CFC" w:rsidRPr="00DF5CEB" w:rsidRDefault="00D05CFC" w:rsidP="00A1205A">
      <w:pPr>
        <w:pStyle w:val="ListParagraph"/>
        <w:numPr>
          <w:ilvl w:val="0"/>
          <w:numId w:val="13"/>
        </w:numPr>
        <w:ind w:left="284" w:right="-142" w:hanging="284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After you set time format press “Mode” button to 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Pr="00DF5CEB">
        <w:rPr>
          <w:color w:val="000000" w:themeColor="text1"/>
          <w:sz w:val="12"/>
          <w:szCs w:val="14"/>
          <w:lang w:val="en-US"/>
        </w:rPr>
        <w:t xml:space="preserve"> Timekeeping mode.</w:t>
      </w:r>
    </w:p>
    <w:p w:rsidR="002858DC" w:rsidRPr="00C97F61" w:rsidRDefault="002858DC" w:rsidP="00616F18">
      <w:pPr>
        <w:pStyle w:val="ListParagraph"/>
        <w:numPr>
          <w:ilvl w:val="0"/>
          <w:numId w:val="14"/>
        </w:numPr>
        <w:ind w:left="284" w:right="-142" w:hanging="142"/>
        <w:jc w:val="both"/>
        <w:rPr>
          <w:b/>
          <w:i/>
          <w:color w:val="000000" w:themeColor="text1"/>
          <w:sz w:val="12"/>
          <w:szCs w:val="14"/>
          <w:lang w:val="en-US"/>
        </w:rPr>
      </w:pPr>
      <w:r w:rsidRPr="00DF5CEB">
        <w:rPr>
          <w:i/>
          <w:color w:val="000000" w:themeColor="text1"/>
          <w:sz w:val="12"/>
          <w:szCs w:val="14"/>
          <w:lang w:val="en-US"/>
        </w:rPr>
        <w:t>If you do not operate any buttons a few minutes while a selection is flashing, the flashing stops and the clock goes to the Timekeeping Mode</w:t>
      </w:r>
    </w:p>
    <w:p w:rsidR="00C97F61" w:rsidRPr="00DF5CEB" w:rsidRDefault="00C97F61" w:rsidP="00C97F61">
      <w:pPr>
        <w:pStyle w:val="ListParagraph"/>
        <w:ind w:left="284" w:right="-142"/>
        <w:jc w:val="both"/>
        <w:rPr>
          <w:b/>
          <w:i/>
          <w:color w:val="000000" w:themeColor="text1"/>
          <w:sz w:val="12"/>
          <w:szCs w:val="14"/>
          <w:lang w:val="en-US"/>
        </w:rPr>
      </w:pPr>
    </w:p>
    <w:p w:rsidR="00027FE6" w:rsidRPr="00DF5CEB" w:rsidRDefault="00027FE6" w:rsidP="005F19BC">
      <w:pPr>
        <w:spacing w:after="60"/>
        <w:ind w:left="648" w:right="-144"/>
        <w:rPr>
          <w:b/>
          <w:color w:val="000000" w:themeColor="text1"/>
          <w:sz w:val="14"/>
          <w:szCs w:val="16"/>
          <w:lang w:val="en-US"/>
        </w:rPr>
      </w:pPr>
      <w:r w:rsidRPr="00DF5CEB">
        <w:rPr>
          <w:b/>
          <w:color w:val="000000" w:themeColor="text1"/>
          <w:sz w:val="14"/>
          <w:szCs w:val="16"/>
          <w:lang w:val="en-US"/>
        </w:rPr>
        <w:t>Temperature Mode</w:t>
      </w:r>
    </w:p>
    <w:p w:rsidR="00464C1F" w:rsidRPr="00DF5CEB" w:rsidRDefault="00853291" w:rsidP="005F2229">
      <w:pPr>
        <w:spacing w:line="276" w:lineRule="auto"/>
        <w:ind w:left="-850" w:right="-144" w:firstLine="850"/>
        <w:contextualSpacing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noProof/>
          <w:color w:val="000000" w:themeColor="text1"/>
          <w:sz w:val="12"/>
          <w:szCs w:val="14"/>
          <w:lang w:val="en-US" w:eastAsia="en-US"/>
        </w:rPr>
        <w:drawing>
          <wp:anchor distT="0" distB="0" distL="114300" distR="114300" simplePos="0" relativeHeight="251716608" behindDoc="0" locked="0" layoutInCell="1" allowOverlap="1" wp14:anchorId="3143302A" wp14:editId="799B7985">
            <wp:simplePos x="0" y="0"/>
            <wp:positionH relativeFrom="page">
              <wp:align>center</wp:align>
            </wp:positionH>
            <wp:positionV relativeFrom="paragraph">
              <wp:posOffset>229870</wp:posOffset>
            </wp:positionV>
            <wp:extent cx="1398905" cy="429260"/>
            <wp:effectExtent l="0" t="0" r="0" b="889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mperatureSettings.em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FE6" w:rsidRPr="00DF5CEB">
        <w:rPr>
          <w:b/>
          <w:color w:val="000000" w:themeColor="text1"/>
          <w:sz w:val="12"/>
          <w:szCs w:val="14"/>
          <w:lang w:val="en-US"/>
        </w:rPr>
        <w:t>To change temperature</w:t>
      </w:r>
      <w:r w:rsidR="00027FE6" w:rsidRPr="00DF5CEB">
        <w:rPr>
          <w:b/>
          <w:color w:val="000000" w:themeColor="text1"/>
          <w:sz w:val="14"/>
          <w:szCs w:val="16"/>
          <w:lang w:val="en-US"/>
        </w:rPr>
        <w:t xml:space="preserve"> </w:t>
      </w:r>
      <w:r w:rsidR="00027FE6" w:rsidRPr="00DF5CEB">
        <w:rPr>
          <w:b/>
          <w:color w:val="000000" w:themeColor="text1"/>
          <w:sz w:val="12"/>
          <w:szCs w:val="14"/>
          <w:lang w:val="en-US"/>
        </w:rPr>
        <w:t xml:space="preserve">format Celsius/Fahrenheit </w:t>
      </w:r>
      <w:r w:rsidR="005F2229" w:rsidRPr="00DF5CEB">
        <w:rPr>
          <w:b/>
          <w:color w:val="000000" w:themeColor="text1"/>
          <w:sz w:val="12"/>
          <w:szCs w:val="14"/>
          <w:lang w:val="en-US"/>
        </w:rPr>
        <w:t>or adjust showings of sensor</w:t>
      </w:r>
    </w:p>
    <w:p w:rsidR="00827775" w:rsidRDefault="00827775" w:rsidP="00827775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Select Temperature Mode, p</w:t>
      </w:r>
      <w:r w:rsidRPr="00827775">
        <w:rPr>
          <w:color w:val="000000" w:themeColor="text1"/>
          <w:sz w:val="12"/>
          <w:szCs w:val="14"/>
          <w:lang w:val="en-US"/>
        </w:rPr>
        <w:t>ressi</w:t>
      </w:r>
      <w:r>
        <w:rPr>
          <w:color w:val="000000" w:themeColor="text1"/>
          <w:sz w:val="12"/>
          <w:szCs w:val="14"/>
          <w:lang w:val="en-US"/>
        </w:rPr>
        <w:t>ng the mode button several times...</w:t>
      </w:r>
    </w:p>
    <w:p w:rsidR="00027FE6" w:rsidRPr="00DF5CEB" w:rsidRDefault="00027FE6" w:rsidP="005F19BC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Enter in temperature</w:t>
      </w:r>
      <w:r w:rsidRPr="00DF5CEB">
        <w:rPr>
          <w:b/>
          <w:color w:val="000000" w:themeColor="text1"/>
          <w:sz w:val="14"/>
          <w:szCs w:val="16"/>
          <w:lang w:val="en-US"/>
        </w:rPr>
        <w:t xml:space="preserve"> </w:t>
      </w:r>
      <w:r w:rsidRPr="00DF5CEB">
        <w:rPr>
          <w:color w:val="000000" w:themeColor="text1"/>
          <w:sz w:val="12"/>
          <w:szCs w:val="14"/>
          <w:lang w:val="en-US"/>
        </w:rPr>
        <w:t>mode settings, by holding down “Mode” button until digits start to flash.</w:t>
      </w:r>
    </w:p>
    <w:p w:rsidR="005F19BC" w:rsidRPr="00DF5CEB" w:rsidRDefault="005F19BC" w:rsidP="005F19BC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“Up” or “Down” buttons to switch between Celsius and Fahrenheit formats.</w:t>
      </w:r>
    </w:p>
    <w:p w:rsidR="003550C7" w:rsidRPr="00DF5CEB" w:rsidRDefault="00C97F61" w:rsidP="00054BDA">
      <w:pPr>
        <w:pStyle w:val="ListParagraph"/>
        <w:numPr>
          <w:ilvl w:val="0"/>
          <w:numId w:val="19"/>
        </w:numPr>
        <w:ind w:right="-142"/>
        <w:jc w:val="both"/>
        <w:rPr>
          <w:color w:val="000000" w:themeColor="text1"/>
          <w:sz w:val="12"/>
          <w:szCs w:val="14"/>
          <w:lang w:val="en-US"/>
        </w:rPr>
      </w:pPr>
      <w:r>
        <w:rPr>
          <w:color w:val="000000" w:themeColor="text1"/>
          <w:sz w:val="12"/>
          <w:szCs w:val="14"/>
          <w:lang w:val="en-US"/>
        </w:rPr>
        <w:t>P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ress “Mode” button to </w:t>
      </w:r>
      <w:r w:rsidR="00965153">
        <w:rPr>
          <w:color w:val="000000" w:themeColor="text1"/>
          <w:sz w:val="12"/>
          <w:szCs w:val="14"/>
          <w:lang w:val="en-US"/>
        </w:rPr>
        <w:t xml:space="preserve">save settings and 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return </w:t>
      </w:r>
      <w:r w:rsidR="00965153">
        <w:rPr>
          <w:color w:val="000000" w:themeColor="text1"/>
          <w:sz w:val="12"/>
          <w:szCs w:val="14"/>
          <w:lang w:val="en-US"/>
        </w:rPr>
        <w:t>to</w:t>
      </w:r>
      <w:r w:rsidR="003550C7" w:rsidRPr="00DF5CEB">
        <w:rPr>
          <w:color w:val="000000" w:themeColor="text1"/>
          <w:sz w:val="12"/>
          <w:szCs w:val="14"/>
          <w:lang w:val="en-US"/>
        </w:rPr>
        <w:t xml:space="preserve"> Temperature mode.</w:t>
      </w:r>
    </w:p>
    <w:p w:rsidR="00D60B02" w:rsidRDefault="00D60B02" w:rsidP="00C97F61">
      <w:pPr>
        <w:pStyle w:val="a2"/>
        <w:spacing w:line="276" w:lineRule="auto"/>
        <w:ind w:right="-142" w:firstLine="0"/>
        <w:jc w:val="both"/>
        <w:rPr>
          <w:b/>
          <w:color w:val="000000" w:themeColor="text1"/>
          <w:sz w:val="14"/>
          <w:szCs w:val="16"/>
        </w:rPr>
      </w:pPr>
    </w:p>
    <w:p w:rsidR="003A4E58" w:rsidRPr="00DF5CEB" w:rsidRDefault="00D60B02" w:rsidP="000B41F3">
      <w:pPr>
        <w:pStyle w:val="a2"/>
        <w:spacing w:line="276" w:lineRule="auto"/>
        <w:ind w:right="-142" w:firstLine="284"/>
        <w:rPr>
          <w:b/>
          <w:color w:val="000000" w:themeColor="text1"/>
          <w:sz w:val="14"/>
          <w:szCs w:val="16"/>
        </w:rPr>
      </w:pPr>
      <w:r>
        <w:rPr>
          <w:b/>
          <w:color w:val="000000" w:themeColor="text1"/>
          <w:sz w:val="14"/>
          <w:szCs w:val="16"/>
        </w:rPr>
        <w:t xml:space="preserve">RGB </w:t>
      </w:r>
      <w:r w:rsidR="003A4E58" w:rsidRPr="00DF5CEB">
        <w:rPr>
          <w:b/>
          <w:color w:val="000000" w:themeColor="text1"/>
          <w:sz w:val="14"/>
          <w:szCs w:val="16"/>
        </w:rPr>
        <w:t>LED Backlight</w:t>
      </w:r>
    </w:p>
    <w:p w:rsidR="003A4E58" w:rsidRPr="00DF5CEB" w:rsidRDefault="003A4E58" w:rsidP="00222D0D">
      <w:pPr>
        <w:spacing w:line="276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 xml:space="preserve">To disable </w:t>
      </w:r>
      <w:r w:rsidR="00F71383" w:rsidRPr="00DF5CEB">
        <w:rPr>
          <w:b/>
          <w:color w:val="000000" w:themeColor="text1"/>
          <w:sz w:val="12"/>
          <w:szCs w:val="14"/>
          <w:lang w:val="en-US"/>
        </w:rPr>
        <w:t>LED</w:t>
      </w:r>
      <w:r w:rsidRPr="00DF5CEB">
        <w:rPr>
          <w:b/>
          <w:color w:val="000000" w:themeColor="text1"/>
          <w:sz w:val="12"/>
          <w:szCs w:val="14"/>
          <w:lang w:val="en-US"/>
        </w:rPr>
        <w:t xml:space="preserve"> </w:t>
      </w:r>
      <w:r w:rsidR="00F71383" w:rsidRPr="00DF5CEB">
        <w:rPr>
          <w:b/>
          <w:color w:val="000000" w:themeColor="text1"/>
          <w:sz w:val="12"/>
          <w:szCs w:val="14"/>
          <w:lang w:val="en-US"/>
        </w:rPr>
        <w:t>backlight</w:t>
      </w:r>
    </w:p>
    <w:p w:rsidR="003A4E58" w:rsidRPr="00DF5CEB" w:rsidRDefault="003A4E58" w:rsidP="00222D0D">
      <w:pPr>
        <w:pStyle w:val="ListParagraph"/>
        <w:numPr>
          <w:ilvl w:val="0"/>
          <w:numId w:val="9"/>
        </w:numPr>
        <w:spacing w:line="360" w:lineRule="auto"/>
        <w:ind w:left="284" w:right="-142" w:hanging="284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Hold down “Down” </w:t>
      </w:r>
      <w:r w:rsidR="00F71383" w:rsidRPr="00DF5CEB">
        <w:rPr>
          <w:color w:val="000000" w:themeColor="text1"/>
          <w:sz w:val="12"/>
          <w:szCs w:val="14"/>
          <w:lang w:val="en-US"/>
        </w:rPr>
        <w:t>until the</w:t>
      </w:r>
      <w:r w:rsidRPr="00DF5CEB">
        <w:rPr>
          <w:color w:val="000000" w:themeColor="text1"/>
          <w:sz w:val="12"/>
          <w:szCs w:val="14"/>
          <w:lang w:val="en-US"/>
        </w:rPr>
        <w:t xml:space="preserve"> LED </w:t>
      </w:r>
      <w:r w:rsidR="00F71383" w:rsidRPr="00DF5CEB">
        <w:rPr>
          <w:color w:val="000000" w:themeColor="text1"/>
          <w:sz w:val="12"/>
          <w:szCs w:val="14"/>
          <w:lang w:val="en-US"/>
        </w:rPr>
        <w:t>backlight turns off.</w:t>
      </w:r>
    </w:p>
    <w:p w:rsidR="00F71383" w:rsidRPr="00DF5CEB" w:rsidRDefault="00F71383" w:rsidP="00222D0D">
      <w:pPr>
        <w:spacing w:line="276" w:lineRule="auto"/>
        <w:ind w:left="-851" w:right="-142" w:firstLine="851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enable LED backlight</w:t>
      </w:r>
    </w:p>
    <w:p w:rsidR="00F71383" w:rsidRPr="00DF5CEB" w:rsidRDefault="00F71383" w:rsidP="00222D0D">
      <w:pPr>
        <w:pStyle w:val="ListParagraph"/>
        <w:numPr>
          <w:ilvl w:val="0"/>
          <w:numId w:val="16"/>
        </w:numPr>
        <w:spacing w:line="360" w:lineRule="auto"/>
        <w:ind w:left="270" w:right="-142" w:hanging="270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Hold down “Up” u</w:t>
      </w:r>
      <w:r w:rsidR="008D6D32" w:rsidRPr="00DF5CEB">
        <w:rPr>
          <w:color w:val="000000" w:themeColor="text1"/>
          <w:sz w:val="12"/>
          <w:szCs w:val="14"/>
          <w:lang w:val="en-US"/>
        </w:rPr>
        <w:t>ntil the LED backlight turns on</w:t>
      </w:r>
      <w:r w:rsidRPr="00DF5CEB">
        <w:rPr>
          <w:color w:val="000000" w:themeColor="text1"/>
          <w:sz w:val="12"/>
          <w:szCs w:val="14"/>
          <w:lang w:val="en-US"/>
        </w:rPr>
        <w:t>.</w:t>
      </w:r>
    </w:p>
    <w:p w:rsidR="00222D0D" w:rsidRPr="00DF5CEB" w:rsidRDefault="00222D0D" w:rsidP="00222D0D">
      <w:pPr>
        <w:spacing w:line="276" w:lineRule="auto"/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fix color of LEDs</w:t>
      </w:r>
    </w:p>
    <w:p w:rsidR="00222D0D" w:rsidRPr="00DF5CEB" w:rsidRDefault="00222D0D" w:rsidP="00222D0D">
      <w:pPr>
        <w:pStyle w:val="ListParagraph"/>
        <w:numPr>
          <w:ilvl w:val="0"/>
          <w:numId w:val="17"/>
        </w:numPr>
        <w:spacing w:line="360" w:lineRule="auto"/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Press “Down” button.</w:t>
      </w:r>
    </w:p>
    <w:p w:rsidR="00222D0D" w:rsidRPr="00DF5CEB" w:rsidRDefault="00222D0D" w:rsidP="00222D0D">
      <w:pPr>
        <w:ind w:right="-142"/>
        <w:jc w:val="both"/>
        <w:rPr>
          <w:b/>
          <w:color w:val="000000" w:themeColor="text1"/>
          <w:sz w:val="12"/>
          <w:szCs w:val="14"/>
          <w:lang w:val="en-US"/>
        </w:rPr>
      </w:pPr>
      <w:r w:rsidRPr="00DF5CEB">
        <w:rPr>
          <w:b/>
          <w:color w:val="000000" w:themeColor="text1"/>
          <w:sz w:val="12"/>
          <w:szCs w:val="14"/>
          <w:lang w:val="en-US"/>
        </w:rPr>
        <w:t>To resume automatic LEDs color changing</w:t>
      </w:r>
    </w:p>
    <w:p w:rsidR="00222D0D" w:rsidRPr="00DF5CEB" w:rsidRDefault="00222D0D" w:rsidP="00222D0D">
      <w:pPr>
        <w:pStyle w:val="ListParagraph"/>
        <w:numPr>
          <w:ilvl w:val="0"/>
          <w:numId w:val="18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Pres “Up” button.</w:t>
      </w:r>
    </w:p>
    <w:p w:rsidR="00D05CFC" w:rsidRPr="00DF5CEB" w:rsidRDefault="00BF5256" w:rsidP="00DE4B41">
      <w:pPr>
        <w:pStyle w:val="a2"/>
        <w:spacing w:before="240" w:after="240" w:line="276" w:lineRule="auto"/>
        <w:ind w:right="-142" w:firstLine="284"/>
        <w:rPr>
          <w:b/>
          <w:color w:val="000000" w:themeColor="text1"/>
          <w:sz w:val="14"/>
          <w:szCs w:val="16"/>
        </w:rPr>
      </w:pPr>
      <w:r w:rsidRPr="00DF5CEB">
        <w:rPr>
          <w:b/>
          <w:color w:val="000000" w:themeColor="text1"/>
          <w:sz w:val="14"/>
          <w:szCs w:val="16"/>
        </w:rPr>
        <w:t>POWER ON SELF TEST</w:t>
      </w:r>
    </w:p>
    <w:p w:rsidR="004B2EB2" w:rsidRPr="00DF5CEB" w:rsidRDefault="00BF5256" w:rsidP="004530ED">
      <w:pPr>
        <w:spacing w:after="240"/>
        <w:ind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 xml:space="preserve">Immediately after a clock is powered on </w:t>
      </w:r>
      <w:r w:rsidR="004B2EB2" w:rsidRPr="00DF5CEB">
        <w:rPr>
          <w:color w:val="000000" w:themeColor="text1"/>
          <w:sz w:val="12"/>
          <w:szCs w:val="14"/>
          <w:lang w:val="en-US"/>
        </w:rPr>
        <w:t>Self-Test</w:t>
      </w:r>
      <w:r w:rsidRPr="00DF5CEB">
        <w:rPr>
          <w:color w:val="000000" w:themeColor="text1"/>
          <w:sz w:val="12"/>
          <w:szCs w:val="14"/>
          <w:lang w:val="en-US"/>
        </w:rPr>
        <w:t xml:space="preserve"> is starting</w:t>
      </w:r>
      <w:r w:rsidR="004B2EB2" w:rsidRPr="00DF5CEB">
        <w:rPr>
          <w:color w:val="000000" w:themeColor="text1"/>
          <w:sz w:val="12"/>
          <w:szCs w:val="14"/>
          <w:lang w:val="en-US"/>
        </w:rPr>
        <w:t xml:space="preserve"> in the following sequence:</w:t>
      </w:r>
    </w:p>
    <w:p w:rsidR="00BF5256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Red LEDs on.</w:t>
      </w:r>
    </w:p>
    <w:p w:rsidR="004B2EB2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Green LEDs on.</w:t>
      </w:r>
    </w:p>
    <w:p w:rsidR="004B2EB2" w:rsidRPr="00DF5CEB" w:rsidRDefault="004B2EB2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Blue LEDs on.</w:t>
      </w:r>
    </w:p>
    <w:p w:rsidR="004B2EB2" w:rsidRPr="00DF5CEB" w:rsidRDefault="00285135" w:rsidP="00222D0D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Tubes test which display all digits from 0 to 9 on all tubes simultaneously.</w:t>
      </w:r>
    </w:p>
    <w:p w:rsidR="000B41F3" w:rsidRPr="00DF5CEB" w:rsidRDefault="002B2F88" w:rsidP="000B41F3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Firmware version.</w:t>
      </w:r>
    </w:p>
    <w:p w:rsidR="000B41F3" w:rsidRPr="00DF5CEB" w:rsidRDefault="000B41F3" w:rsidP="000B41F3">
      <w:pPr>
        <w:pStyle w:val="ListParagraph"/>
        <w:numPr>
          <w:ilvl w:val="0"/>
          <w:numId w:val="15"/>
        </w:numPr>
        <w:ind w:left="270" w:right="-142" w:hanging="270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color w:val="000000" w:themeColor="text1"/>
          <w:sz w:val="12"/>
          <w:szCs w:val="14"/>
          <w:lang w:val="en-US"/>
        </w:rPr>
        <w:t>Sound test.</w:t>
      </w:r>
    </w:p>
    <w:p w:rsidR="00F343B7" w:rsidRPr="00DF5CEB" w:rsidRDefault="00F343B7" w:rsidP="00F343B7">
      <w:pPr>
        <w:pStyle w:val="ListParagraph"/>
        <w:ind w:left="270" w:right="-142"/>
        <w:jc w:val="both"/>
        <w:rPr>
          <w:color w:val="000000" w:themeColor="text1"/>
          <w:sz w:val="12"/>
          <w:szCs w:val="14"/>
          <w:lang w:val="en-US"/>
        </w:rPr>
      </w:pPr>
      <w:r w:rsidRPr="00DF5CEB">
        <w:rPr>
          <w:noProof/>
          <w:color w:val="000000" w:themeColor="text1"/>
          <w:sz w:val="12"/>
          <w:szCs w:val="14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14A02237" wp14:editId="5E4D5319">
                <wp:simplePos x="0" y="0"/>
                <wp:positionH relativeFrom="margin">
                  <wp:posOffset>503344</wp:posOffset>
                </wp:positionH>
                <wp:positionV relativeFrom="paragraph">
                  <wp:posOffset>91533</wp:posOffset>
                </wp:positionV>
                <wp:extent cx="2352675" cy="1404620"/>
                <wp:effectExtent l="0" t="0" r="28575" b="1270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43B7" w:rsidRPr="00AB3A0B" w:rsidRDefault="00AB3A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web-</w:t>
                            </w:r>
                            <w:r w:rsidR="00F343B7">
                              <w:rPr>
                                <w:lang w:val="en-US"/>
                              </w:rPr>
                              <w:t xml:space="preserve">site: </w:t>
                            </w:r>
                            <w:r>
                              <w:rPr>
                                <w:lang w:val="en-US"/>
                              </w:rPr>
                              <w:t>www.</w:t>
                            </w:r>
                            <w:r w:rsidR="00F343B7">
                              <w:rPr>
                                <w:lang w:val="en-US"/>
                              </w:rPr>
                              <w:t>gra-afch.com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A02237" id="Надпись 2" o:spid="_x0000_s1029" type="#_x0000_t202" style="position:absolute;left:0;text-align:left;margin-left:39.65pt;margin-top:7.2pt;width:185.25pt;height:110.6pt;z-index:-251606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">
                <v:textbox style="mso-fit-shape-to-text:t">
                  <w:txbxContent>
                    <w:p w:rsidR="00F343B7" w:rsidRPr="00AB3A0B" w:rsidRDefault="00AB3A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web-</w:t>
                      </w:r>
                      <w:r w:rsidR="00F343B7">
                        <w:rPr>
                          <w:lang w:val="en-US"/>
                        </w:rPr>
                        <w:t xml:space="preserve">site: </w:t>
                      </w:r>
                      <w:r>
                        <w:rPr>
                          <w:lang w:val="en-US"/>
                        </w:rPr>
                        <w:t>www.</w:t>
                      </w:r>
                      <w:r w:rsidR="00F343B7">
                        <w:rPr>
                          <w:lang w:val="en-US"/>
                        </w:rPr>
                        <w:t>gra-afch.com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F343B7" w:rsidRPr="00DF5CEB" w:rsidSect="00027FE6">
      <w:pgSz w:w="5953" w:h="8392" w:orient="landscape" w:code="11"/>
      <w:pgMar w:top="284" w:right="424" w:bottom="180" w:left="567" w:header="57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7722" w:rsidRDefault="00B47722" w:rsidP="009A4CE1">
      <w:r>
        <w:separator/>
      </w:r>
    </w:p>
  </w:endnote>
  <w:endnote w:type="continuationSeparator" w:id="0">
    <w:p w:rsidR="00B47722" w:rsidRDefault="00B47722" w:rsidP="009A4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  <w:embedRegular r:id="rId1" w:fontKey="{DBA87EA3-CEDE-4E39-8FF2-8C97E47CB932}"/>
    <w:embedBold r:id="rId2" w:fontKey="{E71756F2-3324-44D9-B9F7-A22E8C8BC4EB}"/>
    <w:embedItalic r:id="rId3" w:fontKey="{F39B268F-3A7B-482F-A80B-39329F60212B}"/>
    <w:embedBoldItalic r:id="rId4" w:fontKey="{B902833F-4FD4-4657-AFF5-D45E2BCB0A2D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5" w:fontKey="{18048805-2299-4FC5-834C-69574D9174B6}"/>
    <w:embedItalic r:id="rId6" w:fontKey="{D0D3E49A-E68B-4045-96CB-640EC10E29C7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7" w:fontKey="{7E3B65F2-9E0E-43A1-9592-E33645315A5E}"/>
  </w:font>
  <w:font w:name="HooptieScript-Italic">
    <w:altName w:val="Arial"/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  <w:embedRegular r:id="rId8" w:fontKey="{C92BDE63-A97E-4C66-A66F-DC732052C33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7722" w:rsidRDefault="00B47722" w:rsidP="009A4CE1">
      <w:r>
        <w:separator/>
      </w:r>
    </w:p>
  </w:footnote>
  <w:footnote w:type="continuationSeparator" w:id="0">
    <w:p w:rsidR="00B47722" w:rsidRDefault="00B47722" w:rsidP="009A4C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3609A"/>
    <w:multiLevelType w:val="hybridMultilevel"/>
    <w:tmpl w:val="6F405C6C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" w15:restartNumberingAfterBreak="0">
    <w:nsid w:val="0FEF75F4"/>
    <w:multiLevelType w:val="hybridMultilevel"/>
    <w:tmpl w:val="C4881F8A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110773F1"/>
    <w:multiLevelType w:val="hybridMultilevel"/>
    <w:tmpl w:val="8904F0D8"/>
    <w:lvl w:ilvl="0" w:tplc="B7CE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0180A"/>
    <w:multiLevelType w:val="hybridMultilevel"/>
    <w:tmpl w:val="E9BA0230"/>
    <w:lvl w:ilvl="0" w:tplc="45A066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C163E"/>
    <w:multiLevelType w:val="hybridMultilevel"/>
    <w:tmpl w:val="D51ACA4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E560A1E"/>
    <w:multiLevelType w:val="hybridMultilevel"/>
    <w:tmpl w:val="C706ACDC"/>
    <w:lvl w:ilvl="0" w:tplc="2F763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26951"/>
    <w:multiLevelType w:val="hybridMultilevel"/>
    <w:tmpl w:val="07A22F7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273711EC"/>
    <w:multiLevelType w:val="hybridMultilevel"/>
    <w:tmpl w:val="79E83CB2"/>
    <w:lvl w:ilvl="0" w:tplc="B7CED5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2B9A75FF"/>
    <w:multiLevelType w:val="hybridMultilevel"/>
    <w:tmpl w:val="9C46C6A0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2D235635"/>
    <w:multiLevelType w:val="hybridMultilevel"/>
    <w:tmpl w:val="651A0A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DB3AF2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742606C"/>
    <w:multiLevelType w:val="hybridMultilevel"/>
    <w:tmpl w:val="C706ACDC"/>
    <w:lvl w:ilvl="0" w:tplc="2F763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173439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F3006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153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4" w15:restartNumberingAfterBreak="0">
    <w:nsid w:val="4E5B38D9"/>
    <w:multiLevelType w:val="hybridMultilevel"/>
    <w:tmpl w:val="442A5A0C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B58EB"/>
    <w:multiLevelType w:val="hybridMultilevel"/>
    <w:tmpl w:val="0306627A"/>
    <w:lvl w:ilvl="0" w:tplc="B7CED52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59BE23BE"/>
    <w:multiLevelType w:val="hybridMultilevel"/>
    <w:tmpl w:val="8904F0D8"/>
    <w:lvl w:ilvl="0" w:tplc="B7CED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454F6A"/>
    <w:multiLevelType w:val="hybridMultilevel"/>
    <w:tmpl w:val="426C867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656948B4"/>
    <w:multiLevelType w:val="hybridMultilevel"/>
    <w:tmpl w:val="D25A70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DE3804"/>
    <w:multiLevelType w:val="hybridMultilevel"/>
    <w:tmpl w:val="462A4224"/>
    <w:lvl w:ilvl="0" w:tplc="89006A0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71BB6D59"/>
    <w:multiLevelType w:val="hybridMultilevel"/>
    <w:tmpl w:val="160629FE"/>
    <w:lvl w:ilvl="0" w:tplc="4FD8A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7CE6206"/>
    <w:multiLevelType w:val="hybridMultilevel"/>
    <w:tmpl w:val="A24265C6"/>
    <w:lvl w:ilvl="0" w:tplc="2132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53C9"/>
    <w:multiLevelType w:val="hybridMultilevel"/>
    <w:tmpl w:val="9EC6AD2A"/>
    <w:lvl w:ilvl="0" w:tplc="61B4AEE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A72300C"/>
    <w:multiLevelType w:val="hybridMultilevel"/>
    <w:tmpl w:val="F35A7146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4" w15:restartNumberingAfterBreak="0">
    <w:nsid w:val="7FFD6506"/>
    <w:multiLevelType w:val="hybridMultilevel"/>
    <w:tmpl w:val="12547232"/>
    <w:lvl w:ilvl="0" w:tplc="43C08CDA">
      <w:start w:val="1"/>
      <w:numFmt w:val="decimal"/>
      <w:lvlText w:val="%1."/>
      <w:lvlJc w:val="left"/>
      <w:pPr>
        <w:ind w:left="-13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num w:numId="1">
    <w:abstractNumId w:val="8"/>
  </w:num>
  <w:num w:numId="2">
    <w:abstractNumId w:val="24"/>
  </w:num>
  <w:num w:numId="3">
    <w:abstractNumId w:val="19"/>
  </w:num>
  <w:num w:numId="4">
    <w:abstractNumId w:val="23"/>
  </w:num>
  <w:num w:numId="5">
    <w:abstractNumId w:val="9"/>
  </w:num>
  <w:num w:numId="6">
    <w:abstractNumId w:val="1"/>
  </w:num>
  <w:num w:numId="7">
    <w:abstractNumId w:val="16"/>
  </w:num>
  <w:num w:numId="8">
    <w:abstractNumId w:val="3"/>
  </w:num>
  <w:num w:numId="9">
    <w:abstractNumId w:val="13"/>
  </w:num>
  <w:num w:numId="10">
    <w:abstractNumId w:val="22"/>
  </w:num>
  <w:num w:numId="11">
    <w:abstractNumId w:val="2"/>
  </w:num>
  <w:num w:numId="12">
    <w:abstractNumId w:val="17"/>
  </w:num>
  <w:num w:numId="13">
    <w:abstractNumId w:val="15"/>
  </w:num>
  <w:num w:numId="14">
    <w:abstractNumId w:val="4"/>
  </w:num>
  <w:num w:numId="15">
    <w:abstractNumId w:val="7"/>
  </w:num>
  <w:num w:numId="16">
    <w:abstractNumId w:val="20"/>
  </w:num>
  <w:num w:numId="17">
    <w:abstractNumId w:val="12"/>
  </w:num>
  <w:num w:numId="18">
    <w:abstractNumId w:val="10"/>
  </w:num>
  <w:num w:numId="19">
    <w:abstractNumId w:val="0"/>
  </w:num>
  <w:num w:numId="20">
    <w:abstractNumId w:val="6"/>
  </w:num>
  <w:num w:numId="21">
    <w:abstractNumId w:val="11"/>
  </w:num>
  <w:num w:numId="22">
    <w:abstractNumId w:val="5"/>
  </w:num>
  <w:num w:numId="23">
    <w:abstractNumId w:val="14"/>
  </w:num>
  <w:num w:numId="24">
    <w:abstractNumId w:val="21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activeWritingStyle w:appName="MSWord" w:lang="ru-RU" w:vendorID="64" w:dllVersion="131078" w:nlCheck="1" w:checkStyle="0"/>
  <w:activeWritingStyle w:appName="MSWord" w:lang="en-US" w:vendorID="64" w:dllVersion="131078" w:nlCheck="1" w:checkStyle="0"/>
  <w:attachedTemplate r:id="rId1"/>
  <w:defaultTabStop w:val="720"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0CF"/>
    <w:rsid w:val="000175F9"/>
    <w:rsid w:val="00027FE6"/>
    <w:rsid w:val="00054BDA"/>
    <w:rsid w:val="00073B42"/>
    <w:rsid w:val="000752F0"/>
    <w:rsid w:val="000820CC"/>
    <w:rsid w:val="0008233F"/>
    <w:rsid w:val="000868A2"/>
    <w:rsid w:val="000A2C27"/>
    <w:rsid w:val="000B41F3"/>
    <w:rsid w:val="000C3712"/>
    <w:rsid w:val="000E0E47"/>
    <w:rsid w:val="000E437A"/>
    <w:rsid w:val="00101247"/>
    <w:rsid w:val="00105D76"/>
    <w:rsid w:val="0011618F"/>
    <w:rsid w:val="00147E73"/>
    <w:rsid w:val="001717D0"/>
    <w:rsid w:val="0018042B"/>
    <w:rsid w:val="001A2A0A"/>
    <w:rsid w:val="001D7A21"/>
    <w:rsid w:val="00222D0D"/>
    <w:rsid w:val="002421F9"/>
    <w:rsid w:val="0026326A"/>
    <w:rsid w:val="00285135"/>
    <w:rsid w:val="002858DC"/>
    <w:rsid w:val="0029175B"/>
    <w:rsid w:val="002B185C"/>
    <w:rsid w:val="002B2F88"/>
    <w:rsid w:val="002B4FF2"/>
    <w:rsid w:val="002F53B2"/>
    <w:rsid w:val="00300F35"/>
    <w:rsid w:val="00302069"/>
    <w:rsid w:val="00327B8D"/>
    <w:rsid w:val="00341C04"/>
    <w:rsid w:val="003521C6"/>
    <w:rsid w:val="003550C7"/>
    <w:rsid w:val="003A4E58"/>
    <w:rsid w:val="003B08D3"/>
    <w:rsid w:val="003B2D63"/>
    <w:rsid w:val="003C08AA"/>
    <w:rsid w:val="003E3798"/>
    <w:rsid w:val="00402601"/>
    <w:rsid w:val="00417724"/>
    <w:rsid w:val="0042696A"/>
    <w:rsid w:val="004472F1"/>
    <w:rsid w:val="004530ED"/>
    <w:rsid w:val="00464C1F"/>
    <w:rsid w:val="00464E05"/>
    <w:rsid w:val="0047735B"/>
    <w:rsid w:val="004B2EB2"/>
    <w:rsid w:val="004D3C8D"/>
    <w:rsid w:val="0050480B"/>
    <w:rsid w:val="0051115F"/>
    <w:rsid w:val="005215E2"/>
    <w:rsid w:val="00533DDE"/>
    <w:rsid w:val="0053725D"/>
    <w:rsid w:val="00580E4B"/>
    <w:rsid w:val="005C20A3"/>
    <w:rsid w:val="005D50CF"/>
    <w:rsid w:val="005F19BC"/>
    <w:rsid w:val="005F2229"/>
    <w:rsid w:val="00616F18"/>
    <w:rsid w:val="00637654"/>
    <w:rsid w:val="00643253"/>
    <w:rsid w:val="006B100A"/>
    <w:rsid w:val="006E32C5"/>
    <w:rsid w:val="006F6CE0"/>
    <w:rsid w:val="0071620E"/>
    <w:rsid w:val="00734B28"/>
    <w:rsid w:val="00735210"/>
    <w:rsid w:val="007627E4"/>
    <w:rsid w:val="0078479E"/>
    <w:rsid w:val="007871D0"/>
    <w:rsid w:val="007A5D12"/>
    <w:rsid w:val="007B48EE"/>
    <w:rsid w:val="008268A6"/>
    <w:rsid w:val="00827775"/>
    <w:rsid w:val="00833151"/>
    <w:rsid w:val="0084672B"/>
    <w:rsid w:val="00853291"/>
    <w:rsid w:val="008815A9"/>
    <w:rsid w:val="008821FE"/>
    <w:rsid w:val="008B24DE"/>
    <w:rsid w:val="008D6D32"/>
    <w:rsid w:val="00910702"/>
    <w:rsid w:val="00936A28"/>
    <w:rsid w:val="00965153"/>
    <w:rsid w:val="00970C0B"/>
    <w:rsid w:val="009A4CE1"/>
    <w:rsid w:val="009C4103"/>
    <w:rsid w:val="009E2D42"/>
    <w:rsid w:val="00A02872"/>
    <w:rsid w:val="00A04875"/>
    <w:rsid w:val="00A11EA1"/>
    <w:rsid w:val="00A1205A"/>
    <w:rsid w:val="00A70D10"/>
    <w:rsid w:val="00A73D7C"/>
    <w:rsid w:val="00AA57F5"/>
    <w:rsid w:val="00AB2774"/>
    <w:rsid w:val="00AB3393"/>
    <w:rsid w:val="00AB3A0B"/>
    <w:rsid w:val="00AF02F9"/>
    <w:rsid w:val="00B41361"/>
    <w:rsid w:val="00B42AD8"/>
    <w:rsid w:val="00B47722"/>
    <w:rsid w:val="00B5380E"/>
    <w:rsid w:val="00B83C68"/>
    <w:rsid w:val="00B91257"/>
    <w:rsid w:val="00B97ED7"/>
    <w:rsid w:val="00BA3A11"/>
    <w:rsid w:val="00BD39EF"/>
    <w:rsid w:val="00BF5256"/>
    <w:rsid w:val="00C06A35"/>
    <w:rsid w:val="00C22BA5"/>
    <w:rsid w:val="00C308B5"/>
    <w:rsid w:val="00C86C00"/>
    <w:rsid w:val="00C97F61"/>
    <w:rsid w:val="00CB03BC"/>
    <w:rsid w:val="00CB1BE8"/>
    <w:rsid w:val="00CD4DC3"/>
    <w:rsid w:val="00D03C81"/>
    <w:rsid w:val="00D05CFC"/>
    <w:rsid w:val="00D10FAF"/>
    <w:rsid w:val="00D17CB0"/>
    <w:rsid w:val="00D22F44"/>
    <w:rsid w:val="00D27D15"/>
    <w:rsid w:val="00D32113"/>
    <w:rsid w:val="00D34F26"/>
    <w:rsid w:val="00D60B02"/>
    <w:rsid w:val="00D669CD"/>
    <w:rsid w:val="00D72D45"/>
    <w:rsid w:val="00D73D4B"/>
    <w:rsid w:val="00D77380"/>
    <w:rsid w:val="00DA0B20"/>
    <w:rsid w:val="00DA4DAD"/>
    <w:rsid w:val="00DD00FA"/>
    <w:rsid w:val="00DE4B41"/>
    <w:rsid w:val="00DF5CEB"/>
    <w:rsid w:val="00E12CA2"/>
    <w:rsid w:val="00E25134"/>
    <w:rsid w:val="00E36375"/>
    <w:rsid w:val="00E45D0B"/>
    <w:rsid w:val="00E54311"/>
    <w:rsid w:val="00E5447D"/>
    <w:rsid w:val="00E72777"/>
    <w:rsid w:val="00E82552"/>
    <w:rsid w:val="00E86C94"/>
    <w:rsid w:val="00E93CAA"/>
    <w:rsid w:val="00EB4CE3"/>
    <w:rsid w:val="00EC0A4B"/>
    <w:rsid w:val="00EF09BC"/>
    <w:rsid w:val="00F03CF5"/>
    <w:rsid w:val="00F10D30"/>
    <w:rsid w:val="00F343B7"/>
    <w:rsid w:val="00F71383"/>
    <w:rsid w:val="00F9175F"/>
    <w:rsid w:val="00FB1939"/>
    <w:rsid w:val="00FB5DF5"/>
    <w:rsid w:val="00FF0E5C"/>
    <w:rsid w:val="00FF3D81"/>
    <w:rsid w:val="00FF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BD4887"/>
  <w15:chartTrackingRefBased/>
  <w15:docId w15:val="{A176FFE8-E468-4D8A-B779-83B0717AE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332411" w:themeColor="text2"/>
        <w:spacing w:val="15"/>
        <w:sz w:val="24"/>
        <w:szCs w:val="24"/>
        <w:lang w:val="ru-RU" w:eastAsia="ru-RU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5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40" w:after="240"/>
      <w:contextualSpacing/>
      <w:outlineLvl w:val="0"/>
    </w:pPr>
    <w:rPr>
      <w:caps/>
      <w:color w:val="A4A4A4" w:themeColor="background2" w:themeShade="BF"/>
      <w:spacing w:val="24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B4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785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rPr>
      <w:rFonts w:asciiTheme="majorHAnsi" w:eastAsiaTheme="majorEastAsia" w:hAnsiTheme="majorHAnsi" w:cstheme="majorBidi"/>
      <w:caps/>
      <w:kern w:val="28"/>
      <w:sz w:val="68"/>
      <w:szCs w:val="68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kern w:val="28"/>
      <w:sz w:val="68"/>
      <w:szCs w:val="68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</w:pPr>
    <w:rPr>
      <w:rFonts w:asciiTheme="majorHAnsi" w:eastAsiaTheme="majorEastAsia" w:hAnsiTheme="majorHAnsi" w:cstheme="majorBidi"/>
      <w:caps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ajorEastAsia" w:hAnsiTheme="majorHAnsi" w:cstheme="majorBidi"/>
      <w:caps/>
      <w:sz w:val="44"/>
      <w:szCs w:val="44"/>
    </w:rPr>
  </w:style>
  <w:style w:type="paragraph" w:customStyle="1" w:styleId="a">
    <w:name w:val="Имя"/>
    <w:basedOn w:val="Normal"/>
    <w:uiPriority w:val="2"/>
    <w:qFormat/>
    <w:pPr>
      <w:spacing w:before="240" w:after="240"/>
      <w:contextualSpacing/>
    </w:pPr>
    <w:rPr>
      <w:rFonts w:asciiTheme="majorHAnsi" w:eastAsiaTheme="majorEastAsia" w:hAnsiTheme="majorHAnsi" w:cstheme="majorBidi"/>
      <w:sz w:val="74"/>
      <w:szCs w:val="74"/>
    </w:rPr>
  </w:style>
  <w:style w:type="character" w:customStyle="1" w:styleId="Heading1Char">
    <w:name w:val="Heading 1 Char"/>
    <w:basedOn w:val="DefaultParagraphFont"/>
    <w:link w:val="Heading1"/>
    <w:uiPriority w:val="3"/>
    <w:rPr>
      <w:caps/>
      <w:color w:val="A4A4A4" w:themeColor="background2" w:themeShade="BF"/>
      <w:spacing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  <w:caps w:val="0"/>
      <w:smallCaps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customStyle="1" w:styleId="a0">
    <w:name w:val="Линия подписи"/>
    <w:basedOn w:val="Normal"/>
    <w:uiPriority w:val="4"/>
    <w:qFormat/>
    <w:pPr>
      <w:jc w:val="left"/>
    </w:pPr>
    <w:rPr>
      <w:rFonts w:asciiTheme="majorHAnsi" w:eastAsiaTheme="majorEastAsia" w:hAnsiTheme="majorHAnsi" w:cstheme="majorBidi"/>
      <w:i/>
      <w:iCs/>
    </w:rPr>
  </w:style>
  <w:style w:type="paragraph" w:styleId="Signature">
    <w:name w:val="Signature"/>
    <w:basedOn w:val="Normal"/>
    <w:link w:val="SignatureChar"/>
    <w:uiPriority w:val="4"/>
    <w:unhideWhenUsed/>
    <w:qFormat/>
    <w:pPr>
      <w:spacing w:before="120"/>
      <w:contextualSpacing/>
      <w:jc w:val="left"/>
    </w:pPr>
    <w:rPr>
      <w:rFonts w:asciiTheme="majorHAnsi" w:eastAsiaTheme="majorEastAsia" w:hAnsiTheme="majorHAnsi" w:cstheme="majorBidi"/>
    </w:rPr>
  </w:style>
  <w:style w:type="character" w:customStyle="1" w:styleId="SignatureChar">
    <w:name w:val="Signature Char"/>
    <w:basedOn w:val="DefaultParagraphFont"/>
    <w:link w:val="Signature"/>
    <w:uiPriority w:val="4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unhideWhenUsed/>
    <w:qFormat/>
    <w:rPr>
      <w:rFonts w:asciiTheme="minorHAnsi" w:eastAsiaTheme="minorEastAsia" w:hAnsiTheme="minorHAnsi" w:cstheme="minorBidi"/>
      <w:b w:val="0"/>
      <w:bCs w:val="0"/>
      <w:caps/>
      <w:smallCaps w:val="0"/>
      <w:sz w:val="18"/>
      <w:szCs w:val="18"/>
    </w:rPr>
  </w:style>
  <w:style w:type="character" w:styleId="IntenseEmphasis">
    <w:name w:val="Intense Emphasis"/>
    <w:basedOn w:val="DefaultParagraphFont"/>
    <w:uiPriority w:val="21"/>
    <w:unhideWhenUsed/>
    <w:qFormat/>
    <w:rPr>
      <w:i/>
      <w:iCs/>
      <w:caps/>
      <w:smallCaps w:val="0"/>
      <w:color w:val="332411" w:themeColor="text2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sz w:val="26"/>
      <w:szCs w:val="26"/>
    </w:rPr>
  </w:style>
  <w:style w:type="paragraph" w:styleId="Date">
    <w:name w:val="Date"/>
    <w:basedOn w:val="Normal"/>
    <w:next w:val="Normal"/>
    <w:link w:val="DateChar"/>
    <w:uiPriority w:val="5"/>
    <w:unhideWhenUsed/>
    <w:qFormat/>
    <w:pPr>
      <w:spacing w:line="192" w:lineRule="auto"/>
    </w:pPr>
    <w:rPr>
      <w:rFonts w:asciiTheme="majorHAnsi" w:eastAsiaTheme="majorEastAsia" w:hAnsiTheme="majorHAnsi" w:cstheme="majorBidi"/>
      <w:caps/>
      <w:spacing w:val="5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5"/>
    <w:rPr>
      <w:rFonts w:asciiTheme="majorHAnsi" w:eastAsiaTheme="majorEastAsia" w:hAnsiTheme="majorHAnsi" w:cstheme="majorBidi"/>
      <w:caps/>
      <w:spacing w:val="5"/>
      <w:sz w:val="26"/>
      <w:szCs w:val="26"/>
    </w:rPr>
  </w:style>
  <w:style w:type="paragraph" w:customStyle="1" w:styleId="a1">
    <w:name w:val="Год"/>
    <w:basedOn w:val="Normal"/>
    <w:uiPriority w:val="5"/>
    <w:qFormat/>
    <w:pPr>
      <w:spacing w:line="192" w:lineRule="auto"/>
    </w:pPr>
    <w:rPr>
      <w:rFonts w:asciiTheme="majorHAnsi" w:eastAsiaTheme="majorEastAsia" w:hAnsiTheme="majorHAnsi" w:cstheme="majorBidi"/>
      <w:caps/>
      <w:spacing w:val="5"/>
      <w:sz w:val="64"/>
      <w:szCs w:val="64"/>
    </w:rPr>
  </w:style>
  <w:style w:type="paragraph" w:styleId="NoSpacing">
    <w:name w:val="No Spacing"/>
    <w:link w:val="NoSpacingChar"/>
    <w:uiPriority w:val="1"/>
    <w:qFormat/>
    <w:rsid w:val="005D50CF"/>
    <w:pPr>
      <w:jc w:val="left"/>
    </w:pPr>
    <w:rPr>
      <w:color w:val="auto"/>
      <w:spacing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5D50CF"/>
    <w:rPr>
      <w:color w:val="auto"/>
      <w:spacing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A4CE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4CE1"/>
  </w:style>
  <w:style w:type="paragraph" w:styleId="Footer">
    <w:name w:val="footer"/>
    <w:basedOn w:val="Normal"/>
    <w:link w:val="FooterChar"/>
    <w:uiPriority w:val="99"/>
    <w:unhideWhenUsed/>
    <w:rsid w:val="009A4CE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4CE1"/>
  </w:style>
  <w:style w:type="paragraph" w:styleId="ListParagraph">
    <w:name w:val="List Paragraph"/>
    <w:basedOn w:val="Normal"/>
    <w:uiPriority w:val="34"/>
    <w:unhideWhenUsed/>
    <w:qFormat/>
    <w:rsid w:val="00AA57F5"/>
    <w:pPr>
      <w:ind w:left="720"/>
      <w:contextualSpacing/>
    </w:pPr>
  </w:style>
  <w:style w:type="paragraph" w:customStyle="1" w:styleId="a2">
    <w:name w:val="Мой Заголовок"/>
    <w:basedOn w:val="Normal"/>
    <w:link w:val="a3"/>
    <w:qFormat/>
    <w:rsid w:val="00D73D4B"/>
    <w:pPr>
      <w:spacing w:line="360" w:lineRule="auto"/>
      <w:ind w:hanging="709"/>
    </w:pPr>
    <w:rPr>
      <w:lang w:val="en-US"/>
    </w:rPr>
  </w:style>
  <w:style w:type="character" w:customStyle="1" w:styleId="a3">
    <w:name w:val="Мой Заголовок Знак"/>
    <w:basedOn w:val="DefaultParagraphFont"/>
    <w:link w:val="a2"/>
    <w:rsid w:val="00D73D4B"/>
    <w:rPr>
      <w:lang w:val="en-US"/>
    </w:rPr>
  </w:style>
  <w:style w:type="character" w:customStyle="1" w:styleId="apple-converted-space">
    <w:name w:val="apple-converted-space"/>
    <w:basedOn w:val="DefaultParagraphFont"/>
    <w:rsid w:val="00BF5256"/>
  </w:style>
  <w:style w:type="character" w:customStyle="1" w:styleId="Heading3Char">
    <w:name w:val="Heading 3 Char"/>
    <w:basedOn w:val="DefaultParagraphFont"/>
    <w:link w:val="Heading3"/>
    <w:uiPriority w:val="9"/>
    <w:semiHidden/>
    <w:rsid w:val="00DE4B41"/>
    <w:rPr>
      <w:rFonts w:asciiTheme="majorHAnsi" w:eastAsiaTheme="majorEastAsia" w:hAnsiTheme="majorHAnsi" w:cstheme="majorBidi"/>
      <w:color w:val="4F785A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image" Target="media/image6.emf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c\AppData\Roaming\Microsoft\&#1064;&#1072;&#1073;&#1083;&#1086;&#1085;&#1099;\&#1055;&#1086;&#1095;&#1077;&#1090;&#1085;&#1072;&#1103;%20&#1075;&#1088;&#1072;&#1084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Achievement Certificate">
      <a:dk1>
        <a:sysClr val="windowText" lastClr="000000"/>
      </a:dk1>
      <a:lt1>
        <a:sysClr val="window" lastClr="FFFFFF"/>
      </a:lt1>
      <a:dk2>
        <a:srgbClr val="332411"/>
      </a:dk2>
      <a:lt2>
        <a:srgbClr val="DCDCDC"/>
      </a:lt2>
      <a:accent1>
        <a:srgbClr val="BED4C4"/>
      </a:accent1>
      <a:accent2>
        <a:srgbClr val="EBC77C"/>
      </a:accent2>
      <a:accent3>
        <a:srgbClr val="9BBB59"/>
      </a:accent3>
      <a:accent4>
        <a:srgbClr val="A4AAA6"/>
      </a:accent4>
      <a:accent5>
        <a:srgbClr val="564227"/>
      </a:accent5>
      <a:accent6>
        <a:srgbClr val="F78848"/>
      </a:accent6>
      <a:hlink>
        <a:srgbClr val="59AEDB"/>
      </a:hlink>
      <a:folHlink>
        <a:srgbClr val="356280"/>
      </a:folHlink>
    </a:clrScheme>
    <a:fontScheme name="Achievement Certificate">
      <a:majorFont>
        <a:latin typeface="Georgia"/>
        <a:ea typeface=""/>
        <a:cs typeface=""/>
      </a:majorFont>
      <a:minorFont>
        <a:latin typeface="Franklin Gothic Mediu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Gra &amp; AFCH</PublishDate>
  <Abstract/>
  <CompanyAddress>Release 1.5 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7FEDC7-09E8-4810-B33F-7E60C42DD04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F00EA3-D91F-455F-AA24-75FCFD2EFC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Почетная грамота.dotx</Template>
  <TotalTime>126</TotalTime>
  <Pages>1</Pages>
  <Words>597</Words>
  <Characters>3405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Divergence Meter</vt:lpstr>
      <vt:lpstr>Divergence Meter</vt:lpstr>
    </vt:vector>
  </TitlesOfParts>
  <Company>2036</Company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Divergence Meter</dc:title>
  <dc:subject>Nixie Tubes Clock</dc:subject>
  <dc:creator>Operating instruction</dc:creator>
  <cp:keywords/>
  <dc:description/>
  <cp:lastModifiedBy>Alekseii Fomin</cp:lastModifiedBy>
  <cp:revision>16</cp:revision>
  <cp:lastPrinted>2018-09-19T14:14:00Z</cp:lastPrinted>
  <dcterms:created xsi:type="dcterms:W3CDTF">2018-06-04T16:39:00Z</dcterms:created>
  <dcterms:modified xsi:type="dcterms:W3CDTF">2018-09-19T14:15:00Z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TC040272549991</vt:lpwstr>
  </property>
</Properties>
</file>